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59627" w14:textId="4F64D706" w:rsidR="00C861C1" w:rsidRDefault="00C861C1">
      <w:pPr>
        <w:pStyle w:val="Heading2"/>
      </w:pPr>
      <w:r>
        <w:t>Civil Service Form No. 48</w:t>
      </w:r>
    </w:p>
    <w:p w14:paraId="201E58C5" w14:textId="77777777" w:rsidR="00C861C1" w:rsidRDefault="00C861C1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4740481F" w14:textId="77777777" w:rsidR="00C861C1" w:rsidRDefault="00C861C1">
      <w:pPr>
        <w:jc w:val="center"/>
        <w:rPr>
          <w:sz w:val="16"/>
        </w:rPr>
      </w:pPr>
      <w:r>
        <w:rPr>
          <w:sz w:val="16"/>
        </w:rPr>
        <w:t>-----o0o-----</w:t>
      </w:r>
    </w:p>
    <w:p w14:paraId="081B9CD7" w14:textId="1D63C0A8" w:rsidR="00C861C1" w:rsidRDefault="00C861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2"/>
      </w:tblGrid>
      <w:tr w:rsidR="00C861C1" w14:paraId="48A04744" w14:textId="77777777" w:rsidTr="00B35F7B">
        <w:tc>
          <w:tcPr>
            <w:tcW w:w="43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C93D6" w14:textId="6E718C7C" w:rsidR="00C861C1" w:rsidRPr="008637F9" w:rsidRDefault="007711BB" w:rsidP="005A244D">
            <w:pPr>
              <w:jc w:val="center"/>
              <w:rPr>
                <w:b/>
                <w:bCs/>
              </w:rPr>
            </w:pPr>
            <w:r w:rsidRPr="008637F9">
              <w:rPr>
                <w:b/>
                <w:bCs/>
              </w:rPr>
              <w:t>$</w:t>
            </w:r>
            <w:r w:rsidR="005A244D" w:rsidRPr="008637F9">
              <w:rPr>
                <w:b/>
                <w:bCs/>
              </w:rPr>
              <w:t>{name}</w:t>
            </w:r>
          </w:p>
        </w:tc>
      </w:tr>
    </w:tbl>
    <w:p w14:paraId="47DAE354" w14:textId="1835C0BE" w:rsidR="00C861C1" w:rsidRDefault="00C861C1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334FEF60" w14:textId="3F5186D8" w:rsidR="00C861C1" w:rsidRDefault="00C861C1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6"/>
        <w:gridCol w:w="318"/>
        <w:gridCol w:w="1220"/>
        <w:gridCol w:w="538"/>
        <w:gridCol w:w="850"/>
      </w:tblGrid>
      <w:tr w:rsidR="00C861C1" w14:paraId="29D3EF3E" w14:textId="77777777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1C9EF1E5" w14:textId="77777777" w:rsidR="00C861C1" w:rsidRDefault="00C861C1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2A4A0" w14:textId="03C4829A" w:rsidR="00C861C1" w:rsidRPr="00E17982" w:rsidRDefault="007711BB" w:rsidP="00914EFC">
            <w:pPr>
              <w:rPr>
                <w:b/>
                <w:bCs/>
                <w:sz w:val="16"/>
                <w:szCs w:val="20"/>
              </w:rPr>
            </w:pPr>
            <w:r w:rsidRPr="00E17982">
              <w:rPr>
                <w:b/>
                <w:bCs/>
                <w:sz w:val="16"/>
                <w:szCs w:val="20"/>
              </w:rPr>
              <w:t>$</w:t>
            </w:r>
            <w:r w:rsidR="005A244D" w:rsidRPr="00E17982">
              <w:rPr>
                <w:b/>
                <w:bCs/>
                <w:sz w:val="16"/>
                <w:szCs w:val="20"/>
              </w:rPr>
              <w:t>{month}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625E14" w14:textId="6291BC44" w:rsidR="00C861C1" w:rsidRDefault="00C861C1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BFD17A" w14:textId="77777777" w:rsidR="00C861C1" w:rsidRDefault="00C861C1">
            <w:pPr>
              <w:rPr>
                <w:i/>
                <w:iCs/>
                <w:sz w:val="16"/>
              </w:rPr>
            </w:pPr>
          </w:p>
        </w:tc>
      </w:tr>
      <w:tr w:rsidR="00C861C1" w14:paraId="6287CAFA" w14:textId="77777777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DE0A9" w14:textId="77777777" w:rsidR="00C861C1" w:rsidRDefault="00C861C1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7F083A4" w14:textId="77777777" w:rsidR="00C861C1" w:rsidRDefault="00C861C1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F71906" w14:textId="040A5B98" w:rsidR="00C861C1" w:rsidRDefault="00932371">
            <w:pPr>
              <w:spacing w:before="40"/>
              <w:rPr>
                <w:i/>
                <w:iCs/>
                <w:sz w:val="16"/>
              </w:rPr>
            </w:pPr>
            <w:r w:rsidRPr="00782D08">
              <w:rPr>
                <w:i/>
                <w:iCs/>
                <w:sz w:val="12"/>
                <w:szCs w:val="20"/>
              </w:rPr>
              <w:t>${ar1}-${dep</w:t>
            </w:r>
            <w:r w:rsidR="00FD1BD6" w:rsidRPr="00782D08">
              <w:rPr>
                <w:i/>
                <w:iCs/>
                <w:sz w:val="12"/>
                <w:szCs w:val="20"/>
              </w:rPr>
              <w:t>1</w:t>
            </w:r>
            <w:proofErr w:type="gramStart"/>
            <w:r w:rsidRPr="00782D08">
              <w:rPr>
                <w:i/>
                <w:iCs/>
                <w:sz w:val="12"/>
                <w:szCs w:val="20"/>
              </w:rPr>
              <w:t>}</w:t>
            </w:r>
            <w:r w:rsidR="00FD1BD6" w:rsidRPr="00782D08">
              <w:rPr>
                <w:i/>
                <w:iCs/>
                <w:sz w:val="12"/>
                <w:szCs w:val="20"/>
              </w:rPr>
              <w:t>:$</w:t>
            </w:r>
            <w:proofErr w:type="gramEnd"/>
            <w:r w:rsidR="00FD1BD6" w:rsidRPr="00782D08">
              <w:rPr>
                <w:i/>
                <w:iCs/>
                <w:sz w:val="12"/>
                <w:szCs w:val="20"/>
              </w:rPr>
              <w:t>{ar2}-${dep2}</w:t>
            </w:r>
          </w:p>
        </w:tc>
      </w:tr>
      <w:tr w:rsidR="00C861C1" w14:paraId="5ADD7F55" w14:textId="77777777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E82C3D2" w14:textId="77777777" w:rsidR="00C861C1" w:rsidRDefault="00C861C1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99F1173" w14:textId="77777777" w:rsidR="00C861C1" w:rsidRDefault="00C861C1">
            <w:pPr>
              <w:pStyle w:val="Heading1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D5186" w14:textId="31C14C6C" w:rsidR="00C861C1" w:rsidRDefault="00932371">
            <w:pPr>
              <w:rPr>
                <w:i/>
                <w:iCs/>
                <w:sz w:val="16"/>
              </w:rPr>
            </w:pPr>
            <w:r w:rsidRPr="00782D08">
              <w:rPr>
                <w:i/>
                <w:iCs/>
                <w:sz w:val="12"/>
                <w:szCs w:val="20"/>
              </w:rPr>
              <w:t>${ar</w:t>
            </w:r>
            <w:r w:rsidR="00204B82" w:rsidRPr="00782D08">
              <w:rPr>
                <w:i/>
                <w:iCs/>
                <w:sz w:val="12"/>
                <w:szCs w:val="20"/>
              </w:rPr>
              <w:t>1</w:t>
            </w:r>
            <w:r w:rsidRPr="00782D08">
              <w:rPr>
                <w:i/>
                <w:iCs/>
                <w:sz w:val="12"/>
                <w:szCs w:val="20"/>
              </w:rPr>
              <w:t>}-${dep</w:t>
            </w:r>
            <w:r w:rsidR="00FD1BD6" w:rsidRPr="00782D08">
              <w:rPr>
                <w:i/>
                <w:iCs/>
                <w:sz w:val="12"/>
                <w:szCs w:val="20"/>
              </w:rPr>
              <w:t>1</w:t>
            </w:r>
            <w:proofErr w:type="gramStart"/>
            <w:r w:rsidRPr="00782D08">
              <w:rPr>
                <w:i/>
                <w:iCs/>
                <w:sz w:val="12"/>
                <w:szCs w:val="20"/>
              </w:rPr>
              <w:t>}</w:t>
            </w:r>
            <w:r w:rsidR="00FD1BD6" w:rsidRPr="00782D08">
              <w:rPr>
                <w:i/>
                <w:iCs/>
                <w:sz w:val="12"/>
                <w:szCs w:val="20"/>
              </w:rPr>
              <w:t>:$</w:t>
            </w:r>
            <w:proofErr w:type="gramEnd"/>
            <w:r w:rsidR="00FD1BD6" w:rsidRPr="00782D08">
              <w:rPr>
                <w:i/>
                <w:iCs/>
                <w:sz w:val="12"/>
                <w:szCs w:val="20"/>
              </w:rPr>
              <w:t>{ar2}-${dep2}</w:t>
            </w:r>
          </w:p>
        </w:tc>
      </w:tr>
    </w:tbl>
    <w:p w14:paraId="7E6AD13E" w14:textId="77777777" w:rsidR="00C861C1" w:rsidRDefault="00C861C1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C861C1" w14:paraId="070B150D" w14:textId="77777777" w:rsidTr="00D778CE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62EA30E8" w14:textId="77777777" w:rsidR="00C861C1" w:rsidRDefault="00C861C1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D631803" w14:textId="77777777" w:rsidR="00C861C1" w:rsidRDefault="00C861C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9CFBDC" w14:textId="77777777" w:rsidR="00C861C1" w:rsidRDefault="00C861C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1FC8" w14:textId="77777777" w:rsidR="00C861C1" w:rsidRDefault="00C861C1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C861C1" w14:paraId="0B61BD40" w14:textId="77777777" w:rsidTr="00D778CE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333B95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81B53E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A12FDDD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5A1E852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5A4DE2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66AA481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435B4B1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C861C1" w14:paraId="5F26E9AA" w14:textId="77777777" w:rsidTr="00D778CE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3FA5F6A6" w14:textId="39881865" w:rsidR="00C861C1" w:rsidRPr="008637F9" w:rsidRDefault="00F43EDB" w:rsidP="005F7A97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8637F9">
              <w:rPr>
                <w:rFonts w:cs="Arial"/>
                <w:b/>
                <w:bCs/>
                <w:sz w:val="18"/>
                <w:szCs w:val="18"/>
              </w:rPr>
              <w:t>${d}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5CF41332" w14:textId="3BA28035" w:rsidR="00C861C1" w:rsidRPr="008637F9" w:rsidRDefault="005F7A97" w:rsidP="005F7A97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${a1}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1A915DA7" w14:textId="2586D02D" w:rsidR="00C861C1" w:rsidRPr="008637F9" w:rsidRDefault="005F7A97" w:rsidP="005F7A97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${d1}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55C28624" w14:textId="5B06FB0D" w:rsidR="00C861C1" w:rsidRPr="008637F9" w:rsidRDefault="005F7A97" w:rsidP="005F7A97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${a2}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2A0EEF1" w14:textId="3854A759" w:rsidR="00C861C1" w:rsidRPr="008637F9" w:rsidRDefault="005F7A97" w:rsidP="005F7A97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${d2}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FB618E" w14:textId="5DCA422B" w:rsidR="00C861C1" w:rsidRPr="008637F9" w:rsidRDefault="005F7A97" w:rsidP="005F7A97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${h}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DA3B6F" w14:textId="038E6A5B" w:rsidR="00C861C1" w:rsidRPr="008637F9" w:rsidRDefault="005F7A97" w:rsidP="005F7A97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${m}</w:t>
            </w:r>
          </w:p>
        </w:tc>
      </w:tr>
      <w:tr w:rsidR="00C861C1" w14:paraId="4244340D" w14:textId="77777777" w:rsidTr="00D778CE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43F4B244" w14:textId="77777777" w:rsidR="00C861C1" w:rsidRPr="008637F9" w:rsidRDefault="00C861C1">
            <w:pPr>
              <w:jc w:val="right"/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Total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67A363" w14:textId="3B515293" w:rsidR="00C861C1" w:rsidRPr="008637F9" w:rsidRDefault="000825CE">
            <w:p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8637F9">
              <w:rPr>
                <w:rFonts w:cs="Arial"/>
                <w:b/>
                <w:bCs/>
                <w:sz w:val="18"/>
                <w:szCs w:val="18"/>
              </w:rPr>
              <w:t>${</w:t>
            </w:r>
            <w:proofErr w:type="spellStart"/>
            <w:r w:rsidRPr="008637F9">
              <w:rPr>
                <w:rFonts w:cs="Arial"/>
                <w:b/>
                <w:bCs/>
                <w:sz w:val="18"/>
                <w:szCs w:val="18"/>
              </w:rPr>
              <w:t>total_h</w:t>
            </w:r>
            <w:proofErr w:type="spellEnd"/>
            <w:r w:rsidRPr="008637F9">
              <w:rPr>
                <w:rFonts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F3C7C9" w14:textId="1DA259CF" w:rsidR="00C861C1" w:rsidRPr="008637F9" w:rsidRDefault="000825CE">
            <w:p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8637F9">
              <w:rPr>
                <w:rFonts w:cs="Arial"/>
                <w:b/>
                <w:bCs/>
                <w:sz w:val="18"/>
                <w:szCs w:val="18"/>
              </w:rPr>
              <w:t>${</w:t>
            </w:r>
            <w:proofErr w:type="spellStart"/>
            <w:r w:rsidRPr="008637F9">
              <w:rPr>
                <w:rFonts w:cs="Arial"/>
                <w:b/>
                <w:bCs/>
                <w:sz w:val="18"/>
                <w:szCs w:val="18"/>
              </w:rPr>
              <w:t>total_m</w:t>
            </w:r>
            <w:proofErr w:type="spellEnd"/>
            <w:r w:rsidRPr="008637F9">
              <w:rPr>
                <w:rFonts w:cs="Arial"/>
                <w:b/>
                <w:bCs/>
                <w:sz w:val="18"/>
                <w:szCs w:val="18"/>
              </w:rPr>
              <w:t>}</w:t>
            </w:r>
          </w:p>
        </w:tc>
      </w:tr>
    </w:tbl>
    <w:p w14:paraId="4D8D9BE2" w14:textId="77777777" w:rsidR="00C861C1" w:rsidRDefault="00C861C1"/>
    <w:p w14:paraId="66685468" w14:textId="77777777" w:rsidR="00373237" w:rsidRDefault="00373237" w:rsidP="00373237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4B7B0AD9" w14:textId="77777777" w:rsidR="00373237" w:rsidRDefault="00373237" w:rsidP="00373237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2"/>
      </w:tblGrid>
      <w:tr w:rsidR="00373237" w14:paraId="471F71D2" w14:textId="77777777" w:rsidTr="001156A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A5C0458" w14:textId="77777777" w:rsidR="00373237" w:rsidRDefault="00373237" w:rsidP="001156A7">
            <w:pPr>
              <w:rPr>
                <w:sz w:val="14"/>
              </w:rPr>
            </w:pPr>
          </w:p>
        </w:tc>
      </w:tr>
    </w:tbl>
    <w:p w14:paraId="1C5E5491" w14:textId="77777777" w:rsidR="00373237" w:rsidRDefault="00373237" w:rsidP="00373237">
      <w:pPr>
        <w:rPr>
          <w:sz w:val="14"/>
        </w:rPr>
      </w:pPr>
    </w:p>
    <w:p w14:paraId="69DEF8E5" w14:textId="77777777" w:rsidR="00373237" w:rsidRDefault="00373237" w:rsidP="00373237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29FF4834" w14:textId="77777777" w:rsidR="00373237" w:rsidRDefault="00373237" w:rsidP="00373237">
      <w:pPr>
        <w:rPr>
          <w:sz w:val="14"/>
        </w:rPr>
      </w:pPr>
    </w:p>
    <w:p w14:paraId="4181B2A8" w14:textId="77777777" w:rsidR="00373237" w:rsidRDefault="00373237" w:rsidP="00373237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2"/>
      </w:tblGrid>
      <w:tr w:rsidR="00373237" w14:paraId="17B168C0" w14:textId="77777777" w:rsidTr="001156A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7AFA09D" w14:textId="206D69BA" w:rsidR="00373237" w:rsidRPr="008637F9" w:rsidRDefault="00373237" w:rsidP="00373237">
            <w:pPr>
              <w:jc w:val="center"/>
              <w:rPr>
                <w:b/>
                <w:bCs/>
                <w:szCs w:val="36"/>
              </w:rPr>
            </w:pPr>
            <w:r w:rsidRPr="008637F9">
              <w:rPr>
                <w:b/>
                <w:bCs/>
                <w:szCs w:val="36"/>
              </w:rPr>
              <w:t>${</w:t>
            </w:r>
            <w:proofErr w:type="spellStart"/>
            <w:r w:rsidRPr="008637F9">
              <w:rPr>
                <w:b/>
                <w:bCs/>
                <w:szCs w:val="36"/>
              </w:rPr>
              <w:t>incharge</w:t>
            </w:r>
            <w:proofErr w:type="spellEnd"/>
            <w:r w:rsidRPr="008637F9">
              <w:rPr>
                <w:b/>
                <w:bCs/>
                <w:szCs w:val="36"/>
              </w:rPr>
              <w:t>}</w:t>
            </w:r>
          </w:p>
        </w:tc>
      </w:tr>
    </w:tbl>
    <w:p w14:paraId="0C0C4CB1" w14:textId="77777777" w:rsidR="00373237" w:rsidRDefault="00373237" w:rsidP="00373237">
      <w:pPr>
        <w:pStyle w:val="Caption"/>
      </w:pPr>
      <w:r>
        <w:t>In Charge</w:t>
      </w:r>
    </w:p>
    <w:p w14:paraId="2D2CE08B" w14:textId="3AA1EA22" w:rsidR="00C861C1" w:rsidRDefault="00C861C1">
      <w:pPr>
        <w:rPr>
          <w:sz w:val="14"/>
        </w:rPr>
      </w:pPr>
    </w:p>
    <w:p w14:paraId="30656F88" w14:textId="45FDD032" w:rsidR="00FC6E17" w:rsidRDefault="00FC6E17">
      <w:pPr>
        <w:rPr>
          <w:sz w:val="14"/>
        </w:rPr>
      </w:pPr>
    </w:p>
    <w:p w14:paraId="2DAF0E1D" w14:textId="77777777" w:rsidR="00C861C1" w:rsidRDefault="00C861C1">
      <w:pPr>
        <w:rPr>
          <w:sz w:val="14"/>
        </w:rPr>
      </w:pPr>
    </w:p>
    <w:p w14:paraId="2FBD2B4E" w14:textId="6DF3AE0E" w:rsidR="00C861C1" w:rsidRDefault="00C861C1">
      <w:pPr>
        <w:rPr>
          <w:sz w:val="14"/>
        </w:rPr>
      </w:pPr>
    </w:p>
    <w:p w14:paraId="07330EBB" w14:textId="77777777" w:rsidR="00C861C1" w:rsidRDefault="00C861C1">
      <w:pPr>
        <w:rPr>
          <w:sz w:val="14"/>
        </w:rPr>
      </w:pPr>
    </w:p>
    <w:p w14:paraId="4CC8C2AC" w14:textId="77777777" w:rsidR="00C861C1" w:rsidRDefault="00C861C1">
      <w:pPr>
        <w:pStyle w:val="Heading2"/>
      </w:pPr>
      <w:r>
        <w:t>Civil Service Form No. 48</w:t>
      </w:r>
    </w:p>
    <w:p w14:paraId="4CE116CD" w14:textId="77777777" w:rsidR="00C861C1" w:rsidRDefault="00C861C1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723499E6" w14:textId="0DA10B4B" w:rsidR="00C861C1" w:rsidRDefault="00C861C1">
      <w:pPr>
        <w:jc w:val="center"/>
        <w:rPr>
          <w:sz w:val="16"/>
        </w:rPr>
      </w:pPr>
      <w:r>
        <w:rPr>
          <w:sz w:val="16"/>
        </w:rPr>
        <w:t>-----o0o-----</w:t>
      </w:r>
    </w:p>
    <w:p w14:paraId="67010E2E" w14:textId="32B77B56" w:rsidR="00C861C1" w:rsidRDefault="00C861C1"/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2"/>
        <w:gridCol w:w="4392"/>
      </w:tblGrid>
      <w:tr w:rsidR="00914EFC" w14:paraId="7A1066DB" w14:textId="77777777" w:rsidTr="00914EFC">
        <w:tc>
          <w:tcPr>
            <w:tcW w:w="43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B41506" w14:textId="7825298C" w:rsidR="00914EFC" w:rsidRPr="008637F9" w:rsidRDefault="00914EFC" w:rsidP="00914EFC">
            <w:pPr>
              <w:jc w:val="center"/>
              <w:rPr>
                <w:b/>
                <w:bCs/>
              </w:rPr>
            </w:pPr>
            <w:r w:rsidRPr="008637F9">
              <w:rPr>
                <w:b/>
                <w:bCs/>
              </w:rPr>
              <w:t>${name}</w:t>
            </w:r>
          </w:p>
        </w:tc>
        <w:tc>
          <w:tcPr>
            <w:tcW w:w="43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89DDD8" w14:textId="3EF853CF" w:rsidR="00914EFC" w:rsidRDefault="00914EFC" w:rsidP="00914EFC">
            <w:pPr>
              <w:jc w:val="center"/>
              <w:rPr>
                <w:b/>
                <w:bCs/>
              </w:rPr>
            </w:pPr>
          </w:p>
        </w:tc>
      </w:tr>
    </w:tbl>
    <w:p w14:paraId="6246D305" w14:textId="44036590" w:rsidR="00C861C1" w:rsidRDefault="00C861C1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521A6392" w14:textId="4751CA0A" w:rsidR="00C861C1" w:rsidRDefault="00C861C1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6"/>
        <w:gridCol w:w="329"/>
        <w:gridCol w:w="1230"/>
        <w:gridCol w:w="510"/>
        <w:gridCol w:w="837"/>
      </w:tblGrid>
      <w:tr w:rsidR="00914EFC" w14:paraId="0B80BAAF" w14:textId="77777777" w:rsidTr="00914EFC"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596AC270" w14:textId="77777777" w:rsidR="00914EFC" w:rsidRDefault="00914EFC" w:rsidP="00914EF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219D4" w14:textId="332208AF" w:rsidR="00914EFC" w:rsidRPr="00E17982" w:rsidRDefault="00914EFC" w:rsidP="00914EFC">
            <w:pPr>
              <w:rPr>
                <w:b/>
                <w:bCs/>
                <w:i/>
                <w:iCs/>
                <w:sz w:val="16"/>
              </w:rPr>
            </w:pPr>
            <w:r w:rsidRPr="00E17982">
              <w:rPr>
                <w:b/>
                <w:bCs/>
                <w:sz w:val="16"/>
                <w:szCs w:val="20"/>
              </w:rPr>
              <w:t>${month</w:t>
            </w:r>
            <w:r w:rsidR="00F43EDB">
              <w:rPr>
                <w:b/>
                <w:bCs/>
                <w:sz w:val="16"/>
                <w:szCs w:val="20"/>
              </w:rPr>
              <w:t>2</w:t>
            </w:r>
            <w:r w:rsidRPr="00E17982">
              <w:rPr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95BD5F" w14:textId="1FDB1EE8" w:rsidR="00914EFC" w:rsidRDefault="00914EFC" w:rsidP="00914EFC">
            <w:pPr>
              <w:rPr>
                <w:i/>
                <w:iCs/>
                <w:sz w:val="16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8EB9F4" w14:textId="77777777" w:rsidR="00914EFC" w:rsidRDefault="00914EFC" w:rsidP="00914EFC">
            <w:pPr>
              <w:rPr>
                <w:i/>
                <w:iCs/>
                <w:sz w:val="16"/>
              </w:rPr>
            </w:pPr>
          </w:p>
        </w:tc>
      </w:tr>
      <w:tr w:rsidR="00C861C1" w14:paraId="660B0277" w14:textId="77777777" w:rsidTr="00914EFC">
        <w:trPr>
          <w:cantSplit/>
        </w:trPr>
        <w:tc>
          <w:tcPr>
            <w:tcW w:w="181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6748F" w14:textId="77777777" w:rsidR="00C861C1" w:rsidRDefault="00C861C1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327981" w14:textId="77777777" w:rsidR="00C861C1" w:rsidRDefault="00C861C1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6BFE63" w14:textId="507EBC7F" w:rsidR="00C861C1" w:rsidRPr="00874BE8" w:rsidRDefault="00BF5923">
            <w:pPr>
              <w:spacing w:before="40"/>
              <w:rPr>
                <w:i/>
                <w:iCs/>
                <w:sz w:val="14"/>
                <w:szCs w:val="22"/>
              </w:rPr>
            </w:pPr>
            <w:r w:rsidRPr="00782D08">
              <w:rPr>
                <w:i/>
                <w:iCs/>
                <w:sz w:val="12"/>
                <w:szCs w:val="20"/>
              </w:rPr>
              <w:t>${ar1}-${dep</w:t>
            </w:r>
            <w:r w:rsidR="00874BE8" w:rsidRPr="00782D08">
              <w:rPr>
                <w:i/>
                <w:iCs/>
                <w:sz w:val="12"/>
                <w:szCs w:val="20"/>
              </w:rPr>
              <w:t>1</w:t>
            </w:r>
            <w:proofErr w:type="gramStart"/>
            <w:r w:rsidRPr="00782D08">
              <w:rPr>
                <w:i/>
                <w:iCs/>
                <w:sz w:val="12"/>
                <w:szCs w:val="20"/>
              </w:rPr>
              <w:t>}</w:t>
            </w:r>
            <w:r w:rsidR="00874BE8" w:rsidRPr="00782D08">
              <w:rPr>
                <w:i/>
                <w:iCs/>
                <w:sz w:val="12"/>
                <w:szCs w:val="20"/>
              </w:rPr>
              <w:t>:$</w:t>
            </w:r>
            <w:proofErr w:type="gramEnd"/>
            <w:r w:rsidR="00874BE8" w:rsidRPr="00782D08">
              <w:rPr>
                <w:i/>
                <w:iCs/>
                <w:sz w:val="12"/>
                <w:szCs w:val="20"/>
              </w:rPr>
              <w:t>{ar2}-${dep2}</w:t>
            </w:r>
          </w:p>
        </w:tc>
      </w:tr>
      <w:tr w:rsidR="00C861C1" w14:paraId="291B0B3D" w14:textId="77777777" w:rsidTr="00914EFC">
        <w:trPr>
          <w:cantSplit/>
        </w:trPr>
        <w:tc>
          <w:tcPr>
            <w:tcW w:w="181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F6A7BA7" w14:textId="77777777" w:rsidR="00C861C1" w:rsidRDefault="00C861C1">
            <w:pPr>
              <w:rPr>
                <w:i/>
                <w:iCs/>
                <w:sz w:val="16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3168923" w14:textId="77777777" w:rsidR="00C861C1" w:rsidRDefault="00C861C1">
            <w:pPr>
              <w:pStyle w:val="Heading1"/>
            </w:pPr>
            <w:r>
              <w:t>Saturdays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97EAE4" w14:textId="0D54EF2F" w:rsidR="00C861C1" w:rsidRPr="00874BE8" w:rsidRDefault="00BF5923">
            <w:pPr>
              <w:rPr>
                <w:i/>
                <w:iCs/>
                <w:sz w:val="14"/>
                <w:szCs w:val="22"/>
              </w:rPr>
            </w:pPr>
            <w:r w:rsidRPr="00782D08">
              <w:rPr>
                <w:i/>
                <w:iCs/>
                <w:sz w:val="12"/>
                <w:szCs w:val="20"/>
              </w:rPr>
              <w:t>${ar</w:t>
            </w:r>
            <w:r w:rsidR="00BF3C6A" w:rsidRPr="00782D08">
              <w:rPr>
                <w:i/>
                <w:iCs/>
                <w:sz w:val="12"/>
                <w:szCs w:val="20"/>
              </w:rPr>
              <w:t>1</w:t>
            </w:r>
            <w:r w:rsidRPr="00782D08">
              <w:rPr>
                <w:i/>
                <w:iCs/>
                <w:sz w:val="12"/>
                <w:szCs w:val="20"/>
              </w:rPr>
              <w:t>}-${dep</w:t>
            </w:r>
            <w:r w:rsidR="00874BE8" w:rsidRPr="00782D08">
              <w:rPr>
                <w:i/>
                <w:iCs/>
                <w:sz w:val="12"/>
                <w:szCs w:val="20"/>
              </w:rPr>
              <w:t>1</w:t>
            </w:r>
            <w:proofErr w:type="gramStart"/>
            <w:r w:rsidRPr="00782D08">
              <w:rPr>
                <w:i/>
                <w:iCs/>
                <w:sz w:val="12"/>
                <w:szCs w:val="20"/>
              </w:rPr>
              <w:t>}</w:t>
            </w:r>
            <w:r w:rsidR="00874BE8" w:rsidRPr="00782D08">
              <w:rPr>
                <w:i/>
                <w:iCs/>
                <w:sz w:val="12"/>
                <w:szCs w:val="20"/>
              </w:rPr>
              <w:t>:$</w:t>
            </w:r>
            <w:proofErr w:type="gramEnd"/>
            <w:r w:rsidR="00874BE8" w:rsidRPr="00782D08">
              <w:rPr>
                <w:i/>
                <w:iCs/>
                <w:sz w:val="12"/>
                <w:szCs w:val="20"/>
              </w:rPr>
              <w:t>{ar2}-${dep2}</w:t>
            </w:r>
          </w:p>
        </w:tc>
      </w:tr>
    </w:tbl>
    <w:p w14:paraId="0D8AF7E8" w14:textId="77777777" w:rsidR="00C861C1" w:rsidRDefault="00C861C1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C861C1" w14:paraId="33AA685E" w14:textId="77777777" w:rsidTr="008F6F2F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27554378" w14:textId="77777777" w:rsidR="00C861C1" w:rsidRDefault="00C861C1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D0A1150" w14:textId="77777777" w:rsidR="00C861C1" w:rsidRDefault="00C861C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646DED0" w14:textId="77777777" w:rsidR="00C861C1" w:rsidRDefault="00C861C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A69A" w14:textId="77777777" w:rsidR="00C861C1" w:rsidRDefault="00C861C1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C861C1" w14:paraId="52BCD347" w14:textId="77777777" w:rsidTr="008F6F2F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72B2E5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A45BF60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CBAAF5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6A2DC0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46A1A28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7A50AA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756553" w14:textId="77777777" w:rsidR="00C861C1" w:rsidRDefault="00C861C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8F6F2F" w14:paraId="7EA80D2F" w14:textId="77777777" w:rsidTr="008F6F2F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3102387D" w14:textId="4EABA14D" w:rsidR="008F6F2F" w:rsidRPr="008637F9" w:rsidRDefault="008F6F2F" w:rsidP="00F74E23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8637F9">
              <w:rPr>
                <w:rFonts w:cs="Arial"/>
                <w:b/>
                <w:bCs/>
                <w:sz w:val="18"/>
                <w:szCs w:val="18"/>
              </w:rPr>
              <w:t>${d</w:t>
            </w:r>
            <w:r w:rsidR="007E2283" w:rsidRPr="008637F9">
              <w:rPr>
                <w:rFonts w:cs="Arial"/>
                <w:b/>
                <w:bCs/>
                <w:sz w:val="18"/>
                <w:szCs w:val="18"/>
              </w:rPr>
              <w:t>2</w:t>
            </w:r>
            <w:r w:rsidRPr="008637F9">
              <w:rPr>
                <w:rFonts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3D3DEA41" w14:textId="77819BA1" w:rsidR="008F6F2F" w:rsidRPr="008637F9" w:rsidRDefault="008F6F2F" w:rsidP="00F74E23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${a1</w:t>
            </w:r>
            <w:r w:rsidR="00F74E23" w:rsidRPr="008637F9">
              <w:rPr>
                <w:rFonts w:cs="Arial"/>
                <w:sz w:val="18"/>
                <w:szCs w:val="18"/>
              </w:rPr>
              <w:t>2</w:t>
            </w:r>
            <w:r w:rsidRPr="008637F9">
              <w:rPr>
                <w:rFonts w:cs="Arial"/>
                <w:sz w:val="18"/>
                <w:szCs w:val="18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0B508719" w14:textId="423C5B63" w:rsidR="008F6F2F" w:rsidRPr="008637F9" w:rsidRDefault="008F6F2F" w:rsidP="00F74E23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${d1</w:t>
            </w:r>
            <w:r w:rsidR="00F74E23" w:rsidRPr="008637F9">
              <w:rPr>
                <w:rFonts w:cs="Arial"/>
                <w:sz w:val="18"/>
                <w:szCs w:val="18"/>
              </w:rPr>
              <w:t>2</w:t>
            </w:r>
            <w:r w:rsidRPr="008637F9">
              <w:rPr>
                <w:rFonts w:cs="Arial"/>
                <w:sz w:val="18"/>
                <w:szCs w:val="18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B5B8880" w14:textId="208AAE06" w:rsidR="008F6F2F" w:rsidRPr="008637F9" w:rsidRDefault="008F6F2F" w:rsidP="00F74E23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${a2</w:t>
            </w:r>
            <w:r w:rsidR="00F74E23" w:rsidRPr="008637F9">
              <w:rPr>
                <w:rFonts w:cs="Arial"/>
                <w:sz w:val="18"/>
                <w:szCs w:val="18"/>
              </w:rPr>
              <w:t>2</w:t>
            </w:r>
            <w:r w:rsidRPr="008637F9">
              <w:rPr>
                <w:rFonts w:cs="Arial"/>
                <w:sz w:val="18"/>
                <w:szCs w:val="18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19055BD" w14:textId="0342D37B" w:rsidR="008F6F2F" w:rsidRPr="008637F9" w:rsidRDefault="008F6F2F" w:rsidP="00F74E23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${d2</w:t>
            </w:r>
            <w:r w:rsidR="00F74E23" w:rsidRPr="008637F9">
              <w:rPr>
                <w:rFonts w:cs="Arial"/>
                <w:sz w:val="18"/>
                <w:szCs w:val="18"/>
              </w:rPr>
              <w:t>2</w:t>
            </w:r>
            <w:r w:rsidRPr="008637F9">
              <w:rPr>
                <w:rFonts w:cs="Arial"/>
                <w:sz w:val="18"/>
                <w:szCs w:val="18"/>
              </w:rPr>
              <w:t>}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361930" w14:textId="35B7CB1C" w:rsidR="008F6F2F" w:rsidRPr="008637F9" w:rsidRDefault="008F6F2F" w:rsidP="00F74E23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${h</w:t>
            </w:r>
            <w:r w:rsidR="00F74E23" w:rsidRPr="008637F9">
              <w:rPr>
                <w:rFonts w:cs="Arial"/>
                <w:sz w:val="18"/>
                <w:szCs w:val="18"/>
              </w:rPr>
              <w:t>2</w:t>
            </w:r>
            <w:r w:rsidRPr="008637F9">
              <w:rPr>
                <w:rFonts w:cs="Arial"/>
                <w:sz w:val="18"/>
                <w:szCs w:val="18"/>
              </w:rPr>
              <w:t>}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12513" w14:textId="66F7B834" w:rsidR="008F6F2F" w:rsidRPr="008637F9" w:rsidRDefault="008F6F2F" w:rsidP="00F74E23">
            <w:pPr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${m</w:t>
            </w:r>
            <w:r w:rsidR="00F74E23" w:rsidRPr="008637F9">
              <w:rPr>
                <w:rFonts w:cs="Arial"/>
                <w:sz w:val="18"/>
                <w:szCs w:val="18"/>
              </w:rPr>
              <w:t>2</w:t>
            </w:r>
            <w:r w:rsidRPr="008637F9">
              <w:rPr>
                <w:rFonts w:cs="Arial"/>
                <w:sz w:val="18"/>
                <w:szCs w:val="18"/>
              </w:rPr>
              <w:t>}</w:t>
            </w:r>
          </w:p>
        </w:tc>
      </w:tr>
      <w:tr w:rsidR="00C861C1" w14:paraId="4DA74726" w14:textId="77777777" w:rsidTr="008F6F2F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8EE9E25" w14:textId="77777777" w:rsidR="00C861C1" w:rsidRPr="008637F9" w:rsidRDefault="00C861C1">
            <w:pPr>
              <w:jc w:val="right"/>
              <w:rPr>
                <w:rFonts w:cs="Arial"/>
                <w:sz w:val="18"/>
                <w:szCs w:val="18"/>
              </w:rPr>
            </w:pPr>
            <w:r w:rsidRPr="008637F9">
              <w:rPr>
                <w:rFonts w:cs="Arial"/>
                <w:sz w:val="18"/>
                <w:szCs w:val="18"/>
              </w:rPr>
              <w:t>Total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35BBB2" w14:textId="1E8DFB69" w:rsidR="00C861C1" w:rsidRPr="008637F9" w:rsidRDefault="000825CE">
            <w:p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8637F9">
              <w:rPr>
                <w:rFonts w:cs="Arial"/>
                <w:b/>
                <w:bCs/>
                <w:sz w:val="18"/>
                <w:szCs w:val="18"/>
              </w:rPr>
              <w:t>${total_h2}</w:t>
            </w: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6E75BA" w14:textId="28B67EED" w:rsidR="00C861C1" w:rsidRPr="008637F9" w:rsidRDefault="000825CE">
            <w:p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8637F9">
              <w:rPr>
                <w:rFonts w:cs="Arial"/>
                <w:b/>
                <w:bCs/>
                <w:sz w:val="18"/>
                <w:szCs w:val="18"/>
              </w:rPr>
              <w:t>${total_m2}</w:t>
            </w:r>
          </w:p>
        </w:tc>
      </w:tr>
    </w:tbl>
    <w:p w14:paraId="256149D5" w14:textId="77777777" w:rsidR="00C861C1" w:rsidRDefault="00C861C1"/>
    <w:p w14:paraId="5924EC62" w14:textId="77777777" w:rsidR="00373237" w:rsidRDefault="00373237" w:rsidP="00373237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788D5E8A" w14:textId="77777777" w:rsidR="00373237" w:rsidRDefault="00373237" w:rsidP="00373237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2"/>
      </w:tblGrid>
      <w:tr w:rsidR="00373237" w14:paraId="1B78110C" w14:textId="77777777" w:rsidTr="001156A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70C666" w14:textId="77777777" w:rsidR="00373237" w:rsidRDefault="00373237" w:rsidP="001156A7">
            <w:pPr>
              <w:rPr>
                <w:sz w:val="14"/>
              </w:rPr>
            </w:pPr>
          </w:p>
        </w:tc>
      </w:tr>
    </w:tbl>
    <w:p w14:paraId="6832B29A" w14:textId="77777777" w:rsidR="00373237" w:rsidRDefault="00373237" w:rsidP="00373237">
      <w:pPr>
        <w:rPr>
          <w:sz w:val="14"/>
        </w:rPr>
      </w:pPr>
    </w:p>
    <w:p w14:paraId="7BFAB574" w14:textId="77777777" w:rsidR="00373237" w:rsidRDefault="00373237" w:rsidP="00373237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C10187A" w14:textId="77777777" w:rsidR="00373237" w:rsidRDefault="00373237" w:rsidP="00373237">
      <w:pPr>
        <w:rPr>
          <w:sz w:val="14"/>
        </w:rPr>
      </w:pPr>
    </w:p>
    <w:p w14:paraId="7087EB8A" w14:textId="77777777" w:rsidR="00373237" w:rsidRDefault="00373237" w:rsidP="00373237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2"/>
      </w:tblGrid>
      <w:tr w:rsidR="00373237" w14:paraId="7DF612D8" w14:textId="77777777" w:rsidTr="001156A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9640A91" w14:textId="169F4145" w:rsidR="00373237" w:rsidRPr="008637F9" w:rsidRDefault="00373237" w:rsidP="00373237">
            <w:pPr>
              <w:jc w:val="center"/>
              <w:rPr>
                <w:szCs w:val="36"/>
              </w:rPr>
            </w:pPr>
            <w:r w:rsidRPr="008637F9">
              <w:rPr>
                <w:b/>
                <w:bCs/>
                <w:szCs w:val="36"/>
              </w:rPr>
              <w:t>${</w:t>
            </w:r>
            <w:proofErr w:type="spellStart"/>
            <w:r w:rsidRPr="008637F9">
              <w:rPr>
                <w:b/>
                <w:bCs/>
                <w:szCs w:val="36"/>
              </w:rPr>
              <w:t>incharge</w:t>
            </w:r>
            <w:proofErr w:type="spellEnd"/>
            <w:r w:rsidRPr="008637F9">
              <w:rPr>
                <w:b/>
                <w:bCs/>
                <w:szCs w:val="36"/>
              </w:rPr>
              <w:t>}</w:t>
            </w:r>
          </w:p>
        </w:tc>
      </w:tr>
    </w:tbl>
    <w:p w14:paraId="643DF52F" w14:textId="77777777" w:rsidR="00373237" w:rsidRDefault="00373237" w:rsidP="00373237">
      <w:pPr>
        <w:pStyle w:val="Caption"/>
      </w:pPr>
      <w:r>
        <w:t>In Charge</w:t>
      </w:r>
    </w:p>
    <w:p w14:paraId="252D2931" w14:textId="509212F8" w:rsidR="00FC6E17" w:rsidRDefault="00FC6E17" w:rsidP="00FC6E17"/>
    <w:p w14:paraId="0EEE8997" w14:textId="77777777" w:rsidR="00FC6E17" w:rsidRPr="00FC6E17" w:rsidRDefault="00FC6E17" w:rsidP="00FC6E17"/>
    <w:p w14:paraId="3E50DDAB" w14:textId="77777777" w:rsidR="00C861C1" w:rsidRDefault="00C861C1">
      <w:pPr>
        <w:rPr>
          <w:sz w:val="14"/>
        </w:rPr>
      </w:pPr>
    </w:p>
    <w:sectPr w:rsidR="00C861C1">
      <w:pgSz w:w="12240" w:h="15840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7D"/>
    <w:rsid w:val="000825CE"/>
    <w:rsid w:val="00204B82"/>
    <w:rsid w:val="0020767D"/>
    <w:rsid w:val="00373237"/>
    <w:rsid w:val="003A516E"/>
    <w:rsid w:val="004801D7"/>
    <w:rsid w:val="005977C4"/>
    <w:rsid w:val="005A244D"/>
    <w:rsid w:val="005F7A97"/>
    <w:rsid w:val="007711BB"/>
    <w:rsid w:val="00782D08"/>
    <w:rsid w:val="007E2283"/>
    <w:rsid w:val="008637F9"/>
    <w:rsid w:val="00874BE8"/>
    <w:rsid w:val="008F6F2F"/>
    <w:rsid w:val="00914EFC"/>
    <w:rsid w:val="00932371"/>
    <w:rsid w:val="00A72DC2"/>
    <w:rsid w:val="00B35F7B"/>
    <w:rsid w:val="00BF3C6A"/>
    <w:rsid w:val="00BF5923"/>
    <w:rsid w:val="00C861C1"/>
    <w:rsid w:val="00D778CE"/>
    <w:rsid w:val="00E17982"/>
    <w:rsid w:val="00F43EDB"/>
    <w:rsid w:val="00F74E23"/>
    <w:rsid w:val="00FC6E17"/>
    <w:rsid w:val="00FD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0B819"/>
  <w15:chartTrackingRefBased/>
  <w15:docId w15:val="{0B896150-0712-49FD-907A-8BE36E9C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link w:val="BodyTextChar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  <w:style w:type="character" w:customStyle="1" w:styleId="BodyTextChar">
    <w:name w:val="Body Text Char"/>
    <w:basedOn w:val="DefaultParagraphFont"/>
    <w:link w:val="BodyText"/>
    <w:semiHidden/>
    <w:rsid w:val="00373237"/>
    <w:rPr>
      <w:rFonts w:ascii="Arial" w:hAnsi="Arial"/>
      <w:sz w:val="1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MEJARM\Desktop\CSC%20Form%2048%20Daily%20Time%20Record%20(DTR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0E237-DEA1-4EAC-8A94-FB49C5E83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 Form 48 Daily Time Record (DTR).dot</Template>
  <TotalTime>43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MEJARM</dc:creator>
  <cp:keywords/>
  <dc:description/>
  <cp:lastModifiedBy>PrograMelz 2004</cp:lastModifiedBy>
  <cp:revision>30</cp:revision>
  <dcterms:created xsi:type="dcterms:W3CDTF">2022-07-31T10:52:00Z</dcterms:created>
  <dcterms:modified xsi:type="dcterms:W3CDTF">2026-03-16T02:37:00Z</dcterms:modified>
</cp:coreProperties>
</file>